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50221" w14:textId="3D2F99C2" w:rsidR="00F56482" w:rsidRPr="00602E9B" w:rsidRDefault="00DC1177" w:rsidP="00543700">
      <w:pPr>
        <w:jc w:val="both"/>
        <w:rPr>
          <w:rFonts w:ascii="Roboto" w:hAnsi="Roboto" w:cs="Times New Roman"/>
          <w:bCs/>
          <w:sz w:val="20"/>
          <w:szCs w:val="17"/>
        </w:rPr>
      </w:pPr>
      <w:r w:rsidRPr="00602E9B">
        <w:rPr>
          <w:rFonts w:ascii="Roboto" w:hAnsi="Roboto" w:cs="Times New Roman"/>
          <w:bCs/>
          <w:sz w:val="20"/>
          <w:szCs w:val="17"/>
        </w:rPr>
        <w:t>You are required to sign up to GitHub and then:</w:t>
      </w:r>
    </w:p>
    <w:p w14:paraId="51347A7D" w14:textId="2002278A" w:rsidR="00DC1177" w:rsidRPr="00602E9B" w:rsidRDefault="00DC1177" w:rsidP="00543700">
      <w:pPr>
        <w:pStyle w:val="a7"/>
        <w:numPr>
          <w:ilvl w:val="0"/>
          <w:numId w:val="5"/>
        </w:numPr>
        <w:ind w:left="360" w:hanging="360"/>
        <w:jc w:val="both"/>
        <w:rPr>
          <w:rFonts w:ascii="Roboto" w:hAnsi="Roboto" w:cs="Times New Roman"/>
          <w:bCs/>
          <w:sz w:val="20"/>
          <w:szCs w:val="17"/>
        </w:rPr>
      </w:pPr>
      <w:r w:rsidRPr="00602E9B">
        <w:rPr>
          <w:rFonts w:ascii="Roboto" w:hAnsi="Roboto" w:cs="Times New Roman"/>
          <w:bCs/>
          <w:sz w:val="20"/>
          <w:szCs w:val="17"/>
        </w:rPr>
        <w:t xml:space="preserve">Fork this project into your public space </w:t>
      </w:r>
      <w:r w:rsidR="00374047" w:rsidRPr="00602E9B">
        <w:rPr>
          <w:rFonts w:ascii="Roboto" w:hAnsi="Roboto" w:cs="Times New Roman"/>
          <w:bCs/>
          <w:sz w:val="20"/>
          <w:szCs w:val="17"/>
        </w:rPr>
        <w:br/>
      </w:r>
      <w:r w:rsidRPr="00602E9B">
        <w:rPr>
          <w:rFonts w:ascii="Roboto" w:hAnsi="Roboto" w:cs="Times New Roman"/>
          <w:bCs/>
          <w:sz w:val="20"/>
          <w:szCs w:val="17"/>
        </w:rPr>
        <w:t>(4 marks)</w:t>
      </w:r>
    </w:p>
    <w:p w14:paraId="2E0FBB9C" w14:textId="7660716A" w:rsidR="00DC1177" w:rsidRPr="00602E9B" w:rsidRDefault="00DC1177" w:rsidP="00543700">
      <w:pPr>
        <w:pStyle w:val="a7"/>
        <w:numPr>
          <w:ilvl w:val="0"/>
          <w:numId w:val="5"/>
        </w:numPr>
        <w:ind w:left="360" w:hanging="360"/>
        <w:jc w:val="both"/>
        <w:rPr>
          <w:rFonts w:ascii="Roboto" w:hAnsi="Roboto" w:cs="Times New Roman"/>
          <w:bCs/>
          <w:sz w:val="20"/>
          <w:szCs w:val="17"/>
        </w:rPr>
      </w:pPr>
      <w:r w:rsidRPr="00602E9B">
        <w:rPr>
          <w:rFonts w:ascii="Roboto" w:hAnsi="Roboto" w:cs="Times New Roman"/>
          <w:bCs/>
          <w:sz w:val="20"/>
          <w:szCs w:val="17"/>
        </w:rPr>
        <w:t>Modify the Word document called ISYS3001.docx (it contains instructions) in your own repository and create a pull request to the main repository (4 marks)</w:t>
      </w:r>
    </w:p>
    <w:p w14:paraId="231DA5F9" w14:textId="100E840F" w:rsidR="00DC1177" w:rsidRPr="00602E9B" w:rsidRDefault="00DC1177" w:rsidP="00A0275D">
      <w:pPr>
        <w:jc w:val="both"/>
        <w:rPr>
          <w:rFonts w:ascii="Roboto" w:hAnsi="Roboto" w:cs="Times New Roman"/>
          <w:bCs/>
          <w:i/>
          <w:iCs/>
          <w:sz w:val="20"/>
          <w:szCs w:val="17"/>
        </w:rPr>
      </w:pPr>
      <w:r w:rsidRPr="00602E9B">
        <w:rPr>
          <w:rFonts w:ascii="Roboto" w:hAnsi="Roboto" w:cs="Times New Roman"/>
          <w:bCs/>
          <w:i/>
          <w:iCs/>
          <w:sz w:val="20"/>
          <w:szCs w:val="17"/>
        </w:rPr>
        <w:t>Note:</w:t>
      </w:r>
      <w:r w:rsidRPr="00602E9B">
        <w:rPr>
          <w:rFonts w:ascii="Roboto" w:hAnsi="Roboto" w:cs="Times New Roman"/>
          <w:bCs/>
          <w:sz w:val="20"/>
          <w:szCs w:val="17"/>
        </w:rPr>
        <w:t xml:space="preserve"> At various times the project manager (repository owner) will pull changes into the mainline. This will be reflected in your GitHub view of the project.</w:t>
      </w:r>
    </w:p>
    <w:p w14:paraId="7570A683" w14:textId="333C4CFF" w:rsidR="000A2AA4" w:rsidRPr="003B022B" w:rsidRDefault="000A2AA4" w:rsidP="00A249B6">
      <w:pPr>
        <w:spacing w:before="240"/>
        <w:jc w:val="both"/>
        <w:rPr>
          <w:rFonts w:ascii="Roboto" w:hAnsi="Roboto" w:cs="Times New Roman"/>
          <w:b/>
          <w:color w:val="005E86"/>
          <w:szCs w:val="17"/>
        </w:rPr>
      </w:pPr>
    </w:p>
    <w:sectPr w:rsidR="000A2AA4" w:rsidRPr="003B022B" w:rsidSect="003D1DB9">
      <w:headerReference w:type="default" r:id="rId8"/>
      <w:footerReference w:type="default" r:id="rId9"/>
      <w:pgSz w:w="11900" w:h="16840" w:code="9"/>
      <w:pgMar w:top="1440" w:right="900" w:bottom="1135" w:left="810" w:header="0" w:footer="531" w:gutter="0"/>
      <w:pgNumType w:start="1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23907" w14:textId="77777777" w:rsidR="009A4B5D" w:rsidRDefault="009A4B5D" w:rsidP="00D65195">
      <w:r>
        <w:separator/>
      </w:r>
    </w:p>
  </w:endnote>
  <w:endnote w:type="continuationSeparator" w:id="0">
    <w:p w14:paraId="07F16685" w14:textId="77777777" w:rsidR="009A4B5D" w:rsidRDefault="009A4B5D" w:rsidP="00D65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26005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BB597B" w14:textId="2CEED4CF" w:rsidR="003D1DB9" w:rsidRDefault="003D1DB9">
        <w:pPr>
          <w:pStyle w:val="a5"/>
          <w:jc w:val="right"/>
        </w:pPr>
        <w:r>
          <w:rPr>
            <w:rFonts w:ascii="Roboto" w:hAnsi="Roboto"/>
            <w:b/>
            <w:bCs/>
            <w:noProof/>
            <w:color w:val="005E86"/>
            <w:sz w:val="15"/>
            <w:szCs w:val="15"/>
            <w:lang w:val="en-AU" w:eastAsia="en-AU"/>
          </w:rPr>
          <w:t xml:space="preserve">ISYS3001 Managing Software Development | Practical Skills                                                                                                                                                                </w:t>
        </w: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9CD45F" w14:textId="724EC692" w:rsidR="00C90AFA" w:rsidRPr="000F7D70" w:rsidRDefault="00C90AFA" w:rsidP="001C6B28">
    <w:pPr>
      <w:pStyle w:val="a5"/>
      <w:tabs>
        <w:tab w:val="clear" w:pos="9360"/>
        <w:tab w:val="right" w:pos="10170"/>
        <w:tab w:val="left" w:pos="10350"/>
      </w:tabs>
      <w:ind w:right="20"/>
      <w:rPr>
        <w:color w:val="005E86"/>
        <w:sz w:val="15"/>
        <w:szCs w:val="1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081FC" w14:textId="77777777" w:rsidR="009A4B5D" w:rsidRDefault="009A4B5D" w:rsidP="00D65195">
      <w:r>
        <w:separator/>
      </w:r>
    </w:p>
  </w:footnote>
  <w:footnote w:type="continuationSeparator" w:id="0">
    <w:p w14:paraId="5200601E" w14:textId="77777777" w:rsidR="009A4B5D" w:rsidRDefault="009A4B5D" w:rsidP="00D651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E91BE" w14:textId="77777777" w:rsidR="00D65195" w:rsidRPr="00893EEE" w:rsidRDefault="00A55E2F" w:rsidP="00F7550A">
    <w:pPr>
      <w:pStyle w:val="a3"/>
      <w:tabs>
        <w:tab w:val="clear" w:pos="9360"/>
      </w:tabs>
      <w:ind w:right="-900"/>
      <w:rPr>
        <w:rFonts w:ascii="Roboto" w:hAnsi="Roboto"/>
        <w:b/>
        <w:bCs/>
        <w:color w:val="005E86"/>
        <w:sz w:val="22"/>
        <w:szCs w:val="22"/>
      </w:rPr>
    </w:pPr>
    <w:r>
      <w:rPr>
        <w:rFonts w:ascii="Roboto" w:hAnsi="Roboto"/>
        <w:b/>
        <w:bCs/>
        <w:noProof/>
        <w:color w:val="005E86"/>
        <w:sz w:val="22"/>
        <w:szCs w:val="22"/>
        <w:lang w:val="en-AU" w:eastAsia="en-AU"/>
      </w:rPr>
      <w:drawing>
        <wp:anchor distT="0" distB="0" distL="114300" distR="114300" simplePos="0" relativeHeight="251663360" behindDoc="0" locked="0" layoutInCell="1" allowOverlap="1" wp14:anchorId="5C50926E" wp14:editId="1A0E6CB1">
          <wp:simplePos x="0" y="0"/>
          <wp:positionH relativeFrom="column">
            <wp:posOffset>5292090</wp:posOffset>
          </wp:positionH>
          <wp:positionV relativeFrom="paragraph">
            <wp:posOffset>5080</wp:posOffset>
          </wp:positionV>
          <wp:extent cx="1762125" cy="1602740"/>
          <wp:effectExtent l="0" t="0" r="0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2125" cy="1602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4CA1BD0" w14:textId="77777777" w:rsidR="00D65195" w:rsidRPr="00D65195" w:rsidRDefault="00D65195" w:rsidP="00D65195">
    <w:pPr>
      <w:pStyle w:val="a3"/>
      <w:tabs>
        <w:tab w:val="clear" w:pos="9360"/>
      </w:tabs>
      <w:ind w:left="-1440" w:right="-1440"/>
      <w:rPr>
        <w:rFonts w:ascii="Roboto" w:hAnsi="Roboto"/>
      </w:rPr>
    </w:pPr>
  </w:p>
  <w:p w14:paraId="7899C2B7" w14:textId="77777777" w:rsidR="00893EEE" w:rsidRDefault="006D4523" w:rsidP="0060376B">
    <w:pPr>
      <w:pStyle w:val="a3"/>
      <w:tabs>
        <w:tab w:val="clear" w:pos="9360"/>
      </w:tabs>
      <w:ind w:right="-1440"/>
      <w:rPr>
        <w:rFonts w:ascii="Roboto" w:hAnsi="Roboto"/>
      </w:rPr>
    </w:pPr>
    <w:r>
      <w:rPr>
        <w:rFonts w:ascii="Roboto" w:hAnsi="Roboto"/>
        <w:b/>
        <w:bCs/>
        <w:noProof/>
        <w:color w:val="005E86"/>
        <w:sz w:val="22"/>
        <w:szCs w:val="22"/>
        <w:lang w:val="en-AU" w:eastAsia="en-AU"/>
      </w:rPr>
      <w:drawing>
        <wp:anchor distT="0" distB="0" distL="114300" distR="114300" simplePos="0" relativeHeight="251658240" behindDoc="0" locked="0" layoutInCell="1" allowOverlap="1" wp14:anchorId="366C76E7" wp14:editId="7A1A4306">
          <wp:simplePos x="0" y="0"/>
          <wp:positionH relativeFrom="column">
            <wp:posOffset>-43815</wp:posOffset>
          </wp:positionH>
          <wp:positionV relativeFrom="paragraph">
            <wp:posOffset>117475</wp:posOffset>
          </wp:positionV>
          <wp:extent cx="1386840" cy="447040"/>
          <wp:effectExtent l="0" t="0" r="0" b="10160"/>
          <wp:wrapSquare wrapText="bothSides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scu_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6840" cy="447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DCFE39C" w14:textId="042E66F4" w:rsidR="006D4523" w:rsidRPr="00FE1315" w:rsidRDefault="00FE1315" w:rsidP="0060376B">
    <w:pPr>
      <w:pStyle w:val="a3"/>
      <w:tabs>
        <w:tab w:val="clear" w:pos="9360"/>
      </w:tabs>
      <w:ind w:right="-1440"/>
      <w:rPr>
        <w:rFonts w:ascii="Roboto" w:hAnsi="Roboto"/>
        <w:b/>
        <w:color w:val="326070"/>
        <w:sz w:val="28"/>
        <w:szCs w:val="28"/>
      </w:rPr>
    </w:pPr>
    <w:r w:rsidRPr="00FE1315">
      <w:rPr>
        <w:rFonts w:ascii="Roboto" w:hAnsi="Roboto"/>
        <w:b/>
        <w:color w:val="326070"/>
        <w:sz w:val="28"/>
        <w:szCs w:val="28"/>
      </w:rPr>
      <w:t xml:space="preserve">   ISYS</w:t>
    </w:r>
    <w:r w:rsidR="0076026F">
      <w:rPr>
        <w:rFonts w:ascii="Roboto" w:hAnsi="Roboto"/>
        <w:b/>
        <w:color w:val="326070"/>
        <w:sz w:val="28"/>
        <w:szCs w:val="28"/>
      </w:rPr>
      <w:t>3</w:t>
    </w:r>
    <w:r w:rsidRPr="00FE1315">
      <w:rPr>
        <w:rFonts w:ascii="Roboto" w:hAnsi="Roboto"/>
        <w:b/>
        <w:color w:val="326070"/>
        <w:sz w:val="28"/>
        <w:szCs w:val="28"/>
      </w:rPr>
      <w:t xml:space="preserve">001 </w:t>
    </w:r>
    <w:r w:rsidR="0076026F">
      <w:rPr>
        <w:rFonts w:ascii="Roboto" w:hAnsi="Roboto"/>
        <w:b/>
        <w:color w:val="326070"/>
        <w:sz w:val="28"/>
        <w:szCs w:val="28"/>
      </w:rPr>
      <w:t xml:space="preserve">Managing Software </w:t>
    </w:r>
    <w:r w:rsidRPr="00FE1315">
      <w:rPr>
        <w:rFonts w:ascii="Roboto" w:hAnsi="Roboto"/>
        <w:b/>
        <w:color w:val="326070"/>
        <w:sz w:val="28"/>
        <w:szCs w:val="28"/>
      </w:rPr>
      <w:t>Development</w:t>
    </w:r>
  </w:p>
  <w:p w14:paraId="6B5BBEB2" w14:textId="4E11E6F0" w:rsidR="00FE1315" w:rsidRPr="00FE1315" w:rsidRDefault="00FE1315" w:rsidP="0060376B">
    <w:pPr>
      <w:pStyle w:val="a3"/>
      <w:tabs>
        <w:tab w:val="clear" w:pos="9360"/>
      </w:tabs>
      <w:ind w:right="-1440"/>
      <w:rPr>
        <w:rFonts w:ascii="Roboto" w:hAnsi="Roboto"/>
        <w:b/>
        <w:color w:val="326070"/>
        <w:sz w:val="28"/>
        <w:szCs w:val="28"/>
      </w:rPr>
    </w:pPr>
    <w:r w:rsidRPr="00FE1315">
      <w:rPr>
        <w:rFonts w:ascii="Roboto" w:hAnsi="Roboto"/>
        <w:b/>
        <w:color w:val="326070"/>
        <w:sz w:val="28"/>
        <w:szCs w:val="28"/>
      </w:rPr>
      <w:t xml:space="preserve">   </w:t>
    </w:r>
    <w:r w:rsidR="0013263F">
      <w:rPr>
        <w:rFonts w:ascii="Roboto" w:hAnsi="Roboto"/>
        <w:b/>
        <w:color w:val="326070"/>
        <w:sz w:val="28"/>
        <w:szCs w:val="28"/>
      </w:rPr>
      <w:t>Practical Skills</w:t>
    </w:r>
    <w:r w:rsidR="00281CE7">
      <w:rPr>
        <w:rFonts w:ascii="Roboto" w:hAnsi="Roboto"/>
        <w:b/>
        <w:color w:val="326070"/>
        <w:sz w:val="28"/>
        <w:szCs w:val="28"/>
      </w:rPr>
      <w:t xml:space="preserve"> – Assessment 2</w:t>
    </w:r>
  </w:p>
  <w:p w14:paraId="39AFA980" w14:textId="77777777" w:rsidR="006D4523" w:rsidRDefault="00F7550A" w:rsidP="0060376B">
    <w:pPr>
      <w:pStyle w:val="a3"/>
      <w:tabs>
        <w:tab w:val="clear" w:pos="9360"/>
      </w:tabs>
      <w:ind w:right="-1440"/>
      <w:rPr>
        <w:rFonts w:ascii="Roboto" w:hAnsi="Roboto"/>
      </w:rPr>
    </w:pPr>
    <w:r w:rsidRPr="000F7D70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C8A257A" wp14:editId="3ACCB387">
              <wp:simplePos x="0" y="0"/>
              <wp:positionH relativeFrom="column">
                <wp:posOffset>6350</wp:posOffset>
              </wp:positionH>
              <wp:positionV relativeFrom="paragraph">
                <wp:posOffset>153035</wp:posOffset>
              </wp:positionV>
              <wp:extent cx="6272784" cy="0"/>
              <wp:effectExtent l="0" t="0" r="26670" b="254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72784" cy="0"/>
                      </a:xfrm>
                      <a:prstGeom prst="line">
                        <a:avLst/>
                      </a:prstGeom>
                      <a:ln w="8890">
                        <a:solidFill>
                          <a:srgbClr val="005E8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48FF0E" id="Straight Connector 1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5pt,12.05pt" to="494.4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" strokecolor="#005e86" strokeweight=".7pt">
              <v:stroke joinstyle="miter"/>
            </v:line>
          </w:pict>
        </mc:Fallback>
      </mc:AlternateContent>
    </w:r>
  </w:p>
  <w:p w14:paraId="230670A3" w14:textId="77777777" w:rsidR="006D4523" w:rsidRPr="00D65195" w:rsidRDefault="006D4523" w:rsidP="0060376B">
    <w:pPr>
      <w:pStyle w:val="a3"/>
      <w:tabs>
        <w:tab w:val="clear" w:pos="9360"/>
      </w:tabs>
      <w:ind w:right="-1440"/>
      <w:rPr>
        <w:rFonts w:ascii="Roboto" w:hAnsi="Robo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C6C6E"/>
    <w:multiLevelType w:val="hybridMultilevel"/>
    <w:tmpl w:val="10E232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D3EA6"/>
    <w:multiLevelType w:val="hybridMultilevel"/>
    <w:tmpl w:val="FFF4EB50"/>
    <w:lvl w:ilvl="0" w:tplc="78061D1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B33DD8"/>
    <w:multiLevelType w:val="hybridMultilevel"/>
    <w:tmpl w:val="7F185852"/>
    <w:lvl w:ilvl="0" w:tplc="78061D1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87898"/>
    <w:multiLevelType w:val="hybridMultilevel"/>
    <w:tmpl w:val="76B68564"/>
    <w:lvl w:ilvl="0" w:tplc="BBAE84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02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1A5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625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0069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282C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AE4A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027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4E3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0A31E2C"/>
    <w:multiLevelType w:val="hybridMultilevel"/>
    <w:tmpl w:val="42BEEBC2"/>
    <w:lvl w:ilvl="0" w:tplc="C2DC1C0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2A52AA0"/>
    <w:multiLevelType w:val="hybridMultilevel"/>
    <w:tmpl w:val="162AA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36C483D"/>
    <w:multiLevelType w:val="hybridMultilevel"/>
    <w:tmpl w:val="92240B58"/>
    <w:lvl w:ilvl="0" w:tplc="61C2E35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8C247E"/>
    <w:multiLevelType w:val="hybridMultilevel"/>
    <w:tmpl w:val="6334242A"/>
    <w:lvl w:ilvl="0" w:tplc="61C2E35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6973F5"/>
    <w:multiLevelType w:val="hybridMultilevel"/>
    <w:tmpl w:val="77B259CC"/>
    <w:lvl w:ilvl="0" w:tplc="49209F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A28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369D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1658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465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DC7E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F6D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A011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78B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CAD5455"/>
    <w:multiLevelType w:val="hybridMultilevel"/>
    <w:tmpl w:val="185A9700"/>
    <w:lvl w:ilvl="0" w:tplc="C2DC1C0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F912F2"/>
    <w:multiLevelType w:val="hybridMultilevel"/>
    <w:tmpl w:val="C492A19E"/>
    <w:lvl w:ilvl="0" w:tplc="9FFAD51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D7B5C27"/>
    <w:multiLevelType w:val="hybridMultilevel"/>
    <w:tmpl w:val="F900029A"/>
    <w:lvl w:ilvl="0" w:tplc="0C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6EBB5E6F"/>
    <w:multiLevelType w:val="hybridMultilevel"/>
    <w:tmpl w:val="FFA4C520"/>
    <w:lvl w:ilvl="0" w:tplc="AD30B400">
      <w:start w:val="1"/>
      <w:numFmt w:val="bullet"/>
      <w:pStyle w:val="Referen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2487486">
    <w:abstractNumId w:val="12"/>
  </w:num>
  <w:num w:numId="2" w16cid:durableId="477843003">
    <w:abstractNumId w:val="12"/>
  </w:num>
  <w:num w:numId="3" w16cid:durableId="1576473037">
    <w:abstractNumId w:val="11"/>
  </w:num>
  <w:num w:numId="4" w16cid:durableId="789782060">
    <w:abstractNumId w:val="0"/>
  </w:num>
  <w:num w:numId="5" w16cid:durableId="2072534088">
    <w:abstractNumId w:val="1"/>
  </w:num>
  <w:num w:numId="6" w16cid:durableId="1281182274">
    <w:abstractNumId w:val="5"/>
  </w:num>
  <w:num w:numId="7" w16cid:durableId="1411922267">
    <w:abstractNumId w:val="2"/>
  </w:num>
  <w:num w:numId="8" w16cid:durableId="583346195">
    <w:abstractNumId w:val="4"/>
  </w:num>
  <w:num w:numId="9" w16cid:durableId="1939024524">
    <w:abstractNumId w:val="9"/>
  </w:num>
  <w:num w:numId="10" w16cid:durableId="196089863">
    <w:abstractNumId w:val="6"/>
  </w:num>
  <w:num w:numId="11" w16cid:durableId="1138493767">
    <w:abstractNumId w:val="7"/>
  </w:num>
  <w:num w:numId="12" w16cid:durableId="842472306">
    <w:abstractNumId w:val="10"/>
  </w:num>
  <w:num w:numId="13" w16cid:durableId="431825381">
    <w:abstractNumId w:val="3"/>
  </w:num>
  <w:num w:numId="14" w16cid:durableId="12210955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xMTIyNze1MDIzNTFV0lEKTi0uzszPAykwqQUAKgRIKiwAAAA="/>
  </w:docVars>
  <w:rsids>
    <w:rsidRoot w:val="00FE1315"/>
    <w:rsid w:val="00023331"/>
    <w:rsid w:val="000439EB"/>
    <w:rsid w:val="000463A3"/>
    <w:rsid w:val="00047C20"/>
    <w:rsid w:val="000560BB"/>
    <w:rsid w:val="000A2AA4"/>
    <w:rsid w:val="000C0AA6"/>
    <w:rsid w:val="000C3B57"/>
    <w:rsid w:val="000D7115"/>
    <w:rsid w:val="000F1635"/>
    <w:rsid w:val="000F7D70"/>
    <w:rsid w:val="00113894"/>
    <w:rsid w:val="00116BE7"/>
    <w:rsid w:val="0013263F"/>
    <w:rsid w:val="00160451"/>
    <w:rsid w:val="00166DAB"/>
    <w:rsid w:val="00167750"/>
    <w:rsid w:val="00197B3E"/>
    <w:rsid w:val="001B475E"/>
    <w:rsid w:val="001B586E"/>
    <w:rsid w:val="001C1881"/>
    <w:rsid w:val="001C4E18"/>
    <w:rsid w:val="001C6B28"/>
    <w:rsid w:val="001E4716"/>
    <w:rsid w:val="001F72F0"/>
    <w:rsid w:val="0020157F"/>
    <w:rsid w:val="00220214"/>
    <w:rsid w:val="00276161"/>
    <w:rsid w:val="00281CE7"/>
    <w:rsid w:val="00287B0E"/>
    <w:rsid w:val="002930E7"/>
    <w:rsid w:val="002C4985"/>
    <w:rsid w:val="00306C56"/>
    <w:rsid w:val="003147E3"/>
    <w:rsid w:val="00323764"/>
    <w:rsid w:val="00347ED9"/>
    <w:rsid w:val="00374047"/>
    <w:rsid w:val="003B022B"/>
    <w:rsid w:val="003B4C23"/>
    <w:rsid w:val="003B5E88"/>
    <w:rsid w:val="003D1DB9"/>
    <w:rsid w:val="003D29CE"/>
    <w:rsid w:val="003D5FFD"/>
    <w:rsid w:val="003D6DEF"/>
    <w:rsid w:val="00406CBD"/>
    <w:rsid w:val="004108B8"/>
    <w:rsid w:val="00423644"/>
    <w:rsid w:val="00453456"/>
    <w:rsid w:val="00470BEC"/>
    <w:rsid w:val="00480AA3"/>
    <w:rsid w:val="0049729F"/>
    <w:rsid w:val="004A081C"/>
    <w:rsid w:val="004A3FBA"/>
    <w:rsid w:val="004D1E40"/>
    <w:rsid w:val="004D25CA"/>
    <w:rsid w:val="00501390"/>
    <w:rsid w:val="00507018"/>
    <w:rsid w:val="005435B7"/>
    <w:rsid w:val="00543700"/>
    <w:rsid w:val="005439F1"/>
    <w:rsid w:val="00561612"/>
    <w:rsid w:val="005743F8"/>
    <w:rsid w:val="005A631A"/>
    <w:rsid w:val="005D5474"/>
    <w:rsid w:val="005F46C0"/>
    <w:rsid w:val="00602E9B"/>
    <w:rsid w:val="0060376B"/>
    <w:rsid w:val="00611298"/>
    <w:rsid w:val="0063309B"/>
    <w:rsid w:val="00643BEB"/>
    <w:rsid w:val="00652789"/>
    <w:rsid w:val="00692EA3"/>
    <w:rsid w:val="00695592"/>
    <w:rsid w:val="006A086D"/>
    <w:rsid w:val="006A3710"/>
    <w:rsid w:val="006A39D1"/>
    <w:rsid w:val="006A537F"/>
    <w:rsid w:val="006D4523"/>
    <w:rsid w:val="006D473D"/>
    <w:rsid w:val="006E4199"/>
    <w:rsid w:val="00716B06"/>
    <w:rsid w:val="0076026F"/>
    <w:rsid w:val="0076491B"/>
    <w:rsid w:val="00780A1B"/>
    <w:rsid w:val="00781377"/>
    <w:rsid w:val="0079243A"/>
    <w:rsid w:val="00797C29"/>
    <w:rsid w:val="007D461E"/>
    <w:rsid w:val="007F778F"/>
    <w:rsid w:val="00815D1D"/>
    <w:rsid w:val="00816677"/>
    <w:rsid w:val="008310FA"/>
    <w:rsid w:val="008363E1"/>
    <w:rsid w:val="008476BF"/>
    <w:rsid w:val="00861B82"/>
    <w:rsid w:val="0089212B"/>
    <w:rsid w:val="00893EEE"/>
    <w:rsid w:val="008A436C"/>
    <w:rsid w:val="008E22C0"/>
    <w:rsid w:val="00926D45"/>
    <w:rsid w:val="00937ACF"/>
    <w:rsid w:val="00937E30"/>
    <w:rsid w:val="009562A7"/>
    <w:rsid w:val="00981248"/>
    <w:rsid w:val="00986653"/>
    <w:rsid w:val="009A0963"/>
    <w:rsid w:val="009A4B5D"/>
    <w:rsid w:val="009B3B3D"/>
    <w:rsid w:val="009C2115"/>
    <w:rsid w:val="00A0275D"/>
    <w:rsid w:val="00A07E91"/>
    <w:rsid w:val="00A20B27"/>
    <w:rsid w:val="00A249B6"/>
    <w:rsid w:val="00A55E2F"/>
    <w:rsid w:val="00AA1B7E"/>
    <w:rsid w:val="00AB59D5"/>
    <w:rsid w:val="00AB5C79"/>
    <w:rsid w:val="00AC6E06"/>
    <w:rsid w:val="00B15150"/>
    <w:rsid w:val="00B22803"/>
    <w:rsid w:val="00B4142E"/>
    <w:rsid w:val="00B7041E"/>
    <w:rsid w:val="00B70762"/>
    <w:rsid w:val="00B7616E"/>
    <w:rsid w:val="00B82310"/>
    <w:rsid w:val="00BA0AD9"/>
    <w:rsid w:val="00BB4202"/>
    <w:rsid w:val="00BC0B46"/>
    <w:rsid w:val="00BE34C3"/>
    <w:rsid w:val="00C04790"/>
    <w:rsid w:val="00C360C6"/>
    <w:rsid w:val="00C429D7"/>
    <w:rsid w:val="00C52D25"/>
    <w:rsid w:val="00C67121"/>
    <w:rsid w:val="00C67912"/>
    <w:rsid w:val="00C84153"/>
    <w:rsid w:val="00C90AFA"/>
    <w:rsid w:val="00CA5BD5"/>
    <w:rsid w:val="00CA761A"/>
    <w:rsid w:val="00CC0302"/>
    <w:rsid w:val="00CE148E"/>
    <w:rsid w:val="00CE4555"/>
    <w:rsid w:val="00D147EF"/>
    <w:rsid w:val="00D224D9"/>
    <w:rsid w:val="00D305A7"/>
    <w:rsid w:val="00D31BFB"/>
    <w:rsid w:val="00D45A82"/>
    <w:rsid w:val="00D525A9"/>
    <w:rsid w:val="00D53733"/>
    <w:rsid w:val="00D55B59"/>
    <w:rsid w:val="00D65195"/>
    <w:rsid w:val="00D71498"/>
    <w:rsid w:val="00DA79EC"/>
    <w:rsid w:val="00DC1177"/>
    <w:rsid w:val="00DC32E5"/>
    <w:rsid w:val="00DF283F"/>
    <w:rsid w:val="00DF3278"/>
    <w:rsid w:val="00E202EE"/>
    <w:rsid w:val="00E24172"/>
    <w:rsid w:val="00E2489F"/>
    <w:rsid w:val="00E328CC"/>
    <w:rsid w:val="00E9364C"/>
    <w:rsid w:val="00EC4AB9"/>
    <w:rsid w:val="00EF204C"/>
    <w:rsid w:val="00F05E8C"/>
    <w:rsid w:val="00F10603"/>
    <w:rsid w:val="00F56482"/>
    <w:rsid w:val="00F61EAC"/>
    <w:rsid w:val="00F7550A"/>
    <w:rsid w:val="00F7755A"/>
    <w:rsid w:val="00F83546"/>
    <w:rsid w:val="00FC6754"/>
    <w:rsid w:val="00FC6AC2"/>
    <w:rsid w:val="00FD02EF"/>
    <w:rsid w:val="00FE1315"/>
    <w:rsid w:val="00FF1BF9"/>
    <w:rsid w:val="00FF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8F1874"/>
  <w14:defaultImageDpi w14:val="32767"/>
  <w15:chartTrackingRefBased/>
  <w15:docId w15:val="{B3FCFDD6-02AC-41CF-93ED-660BAEC19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3F8"/>
    <w:pPr>
      <w:spacing w:after="60" w:line="264" w:lineRule="auto"/>
    </w:pPr>
    <w:rPr>
      <w:rFonts w:ascii="Roboto Light" w:hAnsi="Roboto Light"/>
      <w:sz w:val="17"/>
    </w:rPr>
  </w:style>
  <w:style w:type="paragraph" w:styleId="1">
    <w:name w:val="heading 1"/>
    <w:basedOn w:val="a"/>
    <w:next w:val="a"/>
    <w:link w:val="10"/>
    <w:uiPriority w:val="9"/>
    <w:qFormat/>
    <w:rsid w:val="005743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43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5195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uiPriority w:val="99"/>
    <w:rsid w:val="00D65195"/>
  </w:style>
  <w:style w:type="paragraph" w:styleId="a5">
    <w:name w:val="footer"/>
    <w:basedOn w:val="a"/>
    <w:link w:val="a6"/>
    <w:uiPriority w:val="99"/>
    <w:unhideWhenUsed/>
    <w:rsid w:val="00D65195"/>
    <w:pPr>
      <w:tabs>
        <w:tab w:val="center" w:pos="4680"/>
        <w:tab w:val="right" w:pos="9360"/>
      </w:tabs>
    </w:pPr>
  </w:style>
  <w:style w:type="character" w:customStyle="1" w:styleId="a6">
    <w:name w:val="页脚 字符"/>
    <w:basedOn w:val="a0"/>
    <w:link w:val="a5"/>
    <w:uiPriority w:val="99"/>
    <w:rsid w:val="00D65195"/>
  </w:style>
  <w:style w:type="paragraph" w:customStyle="1" w:styleId="p1">
    <w:name w:val="p1"/>
    <w:basedOn w:val="a"/>
    <w:rsid w:val="0060376B"/>
    <w:rPr>
      <w:rFonts w:ascii="Helvetica" w:hAnsi="Helvetica" w:cs="Times New Roman"/>
      <w:sz w:val="8"/>
      <w:szCs w:val="8"/>
    </w:rPr>
  </w:style>
  <w:style w:type="paragraph" w:customStyle="1" w:styleId="p2">
    <w:name w:val="p2"/>
    <w:basedOn w:val="a"/>
    <w:rsid w:val="006D4523"/>
    <w:rPr>
      <w:rFonts w:ascii="Helvetica" w:hAnsi="Helvetica" w:cs="Times New Roman"/>
      <w:sz w:val="14"/>
      <w:szCs w:val="14"/>
    </w:rPr>
  </w:style>
  <w:style w:type="character" w:customStyle="1" w:styleId="20">
    <w:name w:val="标题 2 字符"/>
    <w:basedOn w:val="a0"/>
    <w:link w:val="2"/>
    <w:uiPriority w:val="9"/>
    <w:rsid w:val="005743F8"/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5743F8"/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customStyle="1" w:styleId="FigureCaption">
    <w:name w:val="Figure Caption"/>
    <w:basedOn w:val="a"/>
    <w:next w:val="a"/>
    <w:qFormat/>
    <w:rsid w:val="005743F8"/>
    <w:pPr>
      <w:jc w:val="center"/>
    </w:pPr>
    <w:rPr>
      <w:i/>
      <w:szCs w:val="17"/>
    </w:rPr>
  </w:style>
  <w:style w:type="paragraph" w:customStyle="1" w:styleId="References">
    <w:name w:val="References"/>
    <w:basedOn w:val="a"/>
    <w:qFormat/>
    <w:rsid w:val="005743F8"/>
    <w:pPr>
      <w:numPr>
        <w:numId w:val="2"/>
      </w:numPr>
      <w:spacing w:after="40"/>
      <w:ind w:left="227" w:hanging="170"/>
    </w:pPr>
    <w:rPr>
      <w:sz w:val="15"/>
      <w:szCs w:val="17"/>
    </w:rPr>
  </w:style>
  <w:style w:type="paragraph" w:styleId="a7">
    <w:name w:val="List Paragraph"/>
    <w:basedOn w:val="a"/>
    <w:uiPriority w:val="34"/>
    <w:qFormat/>
    <w:rsid w:val="00D31BFB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D5FF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D5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0599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5759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mason\Dropbox\1.%20TEACHING\General\TEMPLATES\SCU_Report_Template%202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843C1-B6A5-44AA-901A-BF304C4C8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SCU_Report_Template 2b.dotx</Template>
  <TotalTime>1210</TotalTime>
  <Pages>1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ISYS1001 Web Dev 1 Assignment 2</vt:lpstr>
    </vt:vector>
  </TitlesOfParts>
  <Company>Southern Cross University</Company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ISYS1001 Web Dev 1 Assignment 2</dc:title>
  <dc:subject/>
  <dc:creator>rmason</dc:creator>
  <cp:keywords/>
  <dc:description/>
  <cp:lastModifiedBy>纵队 七路</cp:lastModifiedBy>
  <cp:revision>92</cp:revision>
  <dcterms:created xsi:type="dcterms:W3CDTF">2022-02-27T04:38:00Z</dcterms:created>
  <dcterms:modified xsi:type="dcterms:W3CDTF">2023-09-25T11:09:00Z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d6c637e85c5881c3286a758f2218ad6ade227dcc4b5e63cf4fc0502d4b276a2d</vt:lpwstr>
  </property>
</Properties>
</file>